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921"/>
      </w:tblGrid>
      <w:tr w:rsidR="00040F24" w14:paraId="2CA3EDE5" w14:textId="77777777" w:rsidTr="00D47D74">
        <w:trPr>
          <w:trHeight w:hRule="exact" w:val="3161"/>
        </w:trPr>
        <w:tc>
          <w:tcPr>
            <w:tcW w:w="10920" w:type="dxa"/>
            <w:shd w:val="clear" w:color="auto" w:fill="2F5496" w:themeFill="accent5" w:themeFillShade="BF"/>
          </w:tcPr>
          <w:p w14:paraId="1D308580" w14:textId="77777777" w:rsidR="00040F24" w:rsidRDefault="00661CEC">
            <w:pPr>
              <w:pStyle w:val="Title"/>
            </w:pPr>
            <w:r>
              <w:t>Welcome to Word</w:t>
            </w:r>
          </w:p>
          <w:p w14:paraId="697E482E" w14:textId="77777777" w:rsidR="00040F24" w:rsidRDefault="00661CEC">
            <w:pPr>
              <w:pStyle w:val="Subtitle"/>
            </w:pPr>
            <w:r>
              <w:t>6 tips for a simpler way to work</w:t>
            </w:r>
          </w:p>
        </w:tc>
      </w:tr>
    </w:tbl>
    <w:p w14:paraId="27EA3439" w14:textId="77777777" w:rsidR="00040F24" w:rsidRDefault="00661CEC">
      <w:pPr>
        <w:pStyle w:val="Heading1"/>
      </w:pPr>
      <w:r>
        <w:t>Quick access to commands</w:t>
      </w:r>
    </w:p>
    <w:p w14:paraId="5EE233DD" w14:textId="77777777" w:rsidR="00040F24" w:rsidRDefault="00661CEC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14:paraId="26EC983A" w14:textId="77777777" w:rsidR="00040F24" w:rsidRDefault="00661CEC">
      <w:r>
        <w:rPr>
          <w:noProof/>
        </w:rPr>
        <w:drawing>
          <wp:inline distT="0" distB="0" distL="0" distR="0" wp14:anchorId="7E60646E" wp14:editId="52F9C825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B4F9" w14:textId="77777777" w:rsidR="00040F24" w:rsidRDefault="00661CEC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14:paraId="46638E5F" w14:textId="77777777" w:rsidR="00040F24" w:rsidRDefault="00661CEC">
      <w:r>
        <w:t>Try it:</w:t>
      </w:r>
    </w:p>
    <w:p w14:paraId="7459AB26" w14:textId="77777777" w:rsidR="00040F24" w:rsidRDefault="00D65A09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="00661CEC" w:rsidRPr="00D65A09">
        <w:rPr>
          <w:rStyle w:val="Strong"/>
        </w:rPr>
        <w:t>Quick Access Toolbar</w:t>
      </w:r>
      <w:r w:rsidR="00661CEC">
        <w:t>.</w:t>
      </w:r>
    </w:p>
    <w:p w14:paraId="2F07CC70" w14:textId="77777777" w:rsidR="00040F24" w:rsidRDefault="00661CEC">
      <w:r>
        <w:rPr>
          <w:noProof/>
        </w:rPr>
        <w:drawing>
          <wp:inline distT="0" distB="0" distL="0" distR="0" wp14:anchorId="53801AC4" wp14:editId="748FBD8C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B370" w14:textId="77777777" w:rsidR="00040F24" w:rsidRDefault="00661CEC">
      <w:pPr>
        <w:pStyle w:val="Heading1"/>
      </w:pPr>
      <w:r>
        <w:lastRenderedPageBreak/>
        <w:t xml:space="preserve">Look professional, your </w:t>
      </w:r>
      <w:proofErr w:type="gramStart"/>
      <w:r>
        <w:t>way</w:t>
      </w:r>
      <w:proofErr w:type="gramEnd"/>
    </w:p>
    <w:p w14:paraId="3C02A5DB" w14:textId="77777777" w:rsidR="00040F24" w:rsidRDefault="00661CEC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14:paraId="4CA1980D" w14:textId="77777777" w:rsidR="00040F24" w:rsidRDefault="00661CEC">
      <w:r>
        <w:t>Try it:</w:t>
      </w:r>
    </w:p>
    <w:p w14:paraId="6E530E3A" w14:textId="77777777" w:rsidR="00040F24" w:rsidRDefault="00661CEC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496796B9" wp14:editId="260E2295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94E" w14:textId="77777777" w:rsidR="00040F24" w:rsidRDefault="00661CEC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07516CC6" wp14:editId="59C695B6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DE9" w14:textId="77777777" w:rsidR="00497D3F" w:rsidRDefault="00661CEC" w:rsidP="00B16574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</w:t>
      </w:r>
      <w:proofErr w:type="gramStart"/>
      <w:r>
        <w:t>border, or</w:t>
      </w:r>
      <w:proofErr w:type="gramEnd"/>
      <w:r>
        <w:t xml:space="preserve"> change the color of the page.</w:t>
      </w:r>
      <w:r>
        <w:br/>
      </w:r>
      <w:r w:rsidR="00497D3F">
        <w:rPr>
          <w:noProof/>
        </w:rPr>
        <w:drawing>
          <wp:inline distT="0" distB="0" distL="0" distR="0" wp14:anchorId="326A4048" wp14:editId="3130E9D7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1C72" w14:textId="77777777" w:rsidR="00040F24" w:rsidRDefault="00661CEC">
      <w:pPr>
        <w:pStyle w:val="Heading1"/>
      </w:pPr>
      <w:r>
        <w:t xml:space="preserve">Edit pictures without leaving </w:t>
      </w:r>
      <w:proofErr w:type="gramStart"/>
      <w:r>
        <w:t>Word</w:t>
      </w:r>
      <w:proofErr w:type="gramEnd"/>
    </w:p>
    <w:p w14:paraId="3843E8C1" w14:textId="77777777" w:rsidR="00040F24" w:rsidRDefault="00661CEC">
      <w:r>
        <w:t>When it comes to pictures, Word includes options for adjusting color, cropping, removing the background, applying artistic effects, and more.</w:t>
      </w:r>
    </w:p>
    <w:p w14:paraId="2044F574" w14:textId="77777777" w:rsidR="00040F24" w:rsidRDefault="00661CEC">
      <w:r>
        <w:t>Try it:</w:t>
      </w:r>
    </w:p>
    <w:p w14:paraId="1089259B" w14:textId="77777777" w:rsidR="00040F24" w:rsidRDefault="00661CEC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3C87B539" wp14:editId="3D401690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334" w14:textId="77777777" w:rsidR="00040F24" w:rsidRDefault="00D65A09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="004A6527" w:rsidRP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14:paraId="240EAF10" w14:textId="77777777" w:rsidR="00040F24" w:rsidRDefault="00661CEC" w:rsidP="00DE7A1E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="00DE7A1E" w:rsidRPr="00547393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EAE5765" wp14:editId="615BA9A9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C550" w14:textId="77777777" w:rsidR="00040F24" w:rsidRDefault="00661CEC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14:paraId="68C4795C" w14:textId="77777777" w:rsidR="00040F24" w:rsidRDefault="00661CEC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14:paraId="54709C75" w14:textId="77777777" w:rsidR="00040F24" w:rsidRDefault="00661CEC">
      <w:pPr>
        <w:pStyle w:val="Heading1"/>
      </w:pPr>
      <w:r>
        <w:t xml:space="preserve">Explore without leaving your </w:t>
      </w:r>
      <w:proofErr w:type="gramStart"/>
      <w:r>
        <w:t>doc</w:t>
      </w:r>
      <w:proofErr w:type="gramEnd"/>
    </w:p>
    <w:p w14:paraId="7F2F0CC4" w14:textId="77777777" w:rsidR="00040F24" w:rsidRDefault="00661CEC">
      <w:r>
        <w:rPr>
          <w:rStyle w:val="Strong"/>
        </w:rPr>
        <w:t>Smart Lookup</w:t>
      </w:r>
      <w:r>
        <w:t xml:space="preserve"> brings research from the web directly into Word.</w:t>
      </w:r>
    </w:p>
    <w:p w14:paraId="4B09BA5B" w14:textId="77777777" w:rsidR="00040F24" w:rsidRDefault="00661CEC">
      <w:r>
        <w:t>Try it:</w:t>
      </w:r>
    </w:p>
    <w:p w14:paraId="4F3F1857" w14:textId="77777777" w:rsidR="00040F24" w:rsidRDefault="00661CEC">
      <w:pPr>
        <w:pStyle w:val="ListNumber"/>
        <w:numPr>
          <w:ilvl w:val="0"/>
          <w:numId w:val="33"/>
        </w:numPr>
      </w:pPr>
      <w:r>
        <w:t>Select the word “</w:t>
      </w:r>
      <w:proofErr w:type="gramStart"/>
      <w:r>
        <w:t>Otter”</w:t>
      </w:r>
      <w:proofErr w:type="gramEnd"/>
    </w:p>
    <w:p w14:paraId="42958EEE" w14:textId="77777777" w:rsidR="00040F24" w:rsidRDefault="00661CEC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</w:t>
      </w:r>
      <w:r w:rsidR="003C3F84">
        <w:rPr>
          <w:rStyle w:val="Strong"/>
        </w:rPr>
        <w:t>ferences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488AEC9" wp14:editId="5AA60832">
            <wp:extent cx="5589471" cy="2575871"/>
            <wp:effectExtent l="0" t="0" r="0" b="0"/>
            <wp:docPr id="8" name="Picture 8" descr="Smart Lookup button in the Reference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25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2BAE" w14:textId="77777777" w:rsidR="00040F24" w:rsidRDefault="00661CEC">
      <w:pPr>
        <w:pStyle w:val="Caption"/>
      </w:pPr>
      <w:r>
        <w:t xml:space="preserve">Source: Wikipedia CC-by-SA – </w:t>
      </w:r>
      <w:hyperlink r:id="rId16" w:history="1">
        <w:r>
          <w:rPr>
            <w:rStyle w:val="Hyperlink"/>
          </w:rPr>
          <w:t>https://en.wikipedia.org</w:t>
        </w:r>
      </w:hyperlink>
    </w:p>
    <w:p w14:paraId="552DAFA4" w14:textId="77777777" w:rsidR="00040F24" w:rsidRDefault="00661CEC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="00D65A09" w:rsidRP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2E954254" wp14:editId="2F1E5407">
            <wp:extent cx="2486025" cy="2009775"/>
            <wp:effectExtent l="0" t="0" r="9525" b="952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809" cy="20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031D" w14:textId="77777777" w:rsidR="00040F24" w:rsidRDefault="00661CEC">
      <w:pPr>
        <w:pStyle w:val="Heading1"/>
      </w:pPr>
      <w:r>
        <w:t xml:space="preserve">Designed for </w:t>
      </w:r>
      <w:proofErr w:type="gramStart"/>
      <w:r>
        <w:t>teamwork</w:t>
      </w:r>
      <w:proofErr w:type="gramEnd"/>
    </w:p>
    <w:p w14:paraId="325C55E3" w14:textId="77777777" w:rsidR="00040F24" w:rsidRDefault="00661CEC">
      <w:r>
        <w:t>With your document stored online, your group can work on it together at the same time.</w:t>
      </w:r>
    </w:p>
    <w:p w14:paraId="1B57C3F4" w14:textId="77777777" w:rsidR="00040F24" w:rsidRDefault="00661CEC">
      <w:r>
        <w:t>How it works:</w:t>
      </w:r>
    </w:p>
    <w:p w14:paraId="11051CFE" w14:textId="77777777"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14:paraId="0C35FC57" w14:textId="77777777" w:rsidR="00040F24" w:rsidRDefault="00D65A09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398A5D45" wp14:editId="0C28F9E9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54B3" w14:textId="77777777"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1B080AF5" wp14:editId="1E990C08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0841" w14:textId="77777777" w:rsidR="00040F24" w:rsidRDefault="00661CEC">
      <w:pPr>
        <w:pStyle w:val="Heading1"/>
      </w:pPr>
      <w:r>
        <w:t xml:space="preserve">Give feedback in </w:t>
      </w:r>
      <w:proofErr w:type="gramStart"/>
      <w:r>
        <w:t>comments</w:t>
      </w:r>
      <w:proofErr w:type="gramEnd"/>
    </w:p>
    <w:p w14:paraId="7BDD8C69" w14:textId="77777777" w:rsidR="00040F24" w:rsidRDefault="00661CEC">
      <w:r>
        <w:t>Comments are threaded, so you can have a conversation right next to relevant text. This is a great way to quickly add your feedback.</w:t>
      </w:r>
    </w:p>
    <w:p w14:paraId="7D60A070" w14:textId="77777777" w:rsidR="00040F24" w:rsidRDefault="00661CEC">
      <w:r>
        <w:t>Try it:</w:t>
      </w:r>
    </w:p>
    <w:p w14:paraId="7EF7D21C" w14:textId="77777777"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14:paraId="04446BE5" w14:textId="77777777"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06F5D21" wp14:editId="7B54AD1A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D13" w14:textId="77777777" w:rsidR="00040F24" w:rsidRDefault="00661CEC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7A81B0DC" wp14:editId="5C6ACFD9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F42D" w14:textId="77777777" w:rsidR="00040F24" w:rsidRDefault="00661CEC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14:paraId="088026C3" w14:textId="77777777" w:rsidR="00040F24" w:rsidRDefault="00661CEC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C024E8C" w14:textId="77777777">
        <w:tc>
          <w:tcPr>
            <w:tcW w:w="3420" w:type="dxa"/>
            <w:vAlign w:val="center"/>
          </w:tcPr>
          <w:p w14:paraId="375BB419" w14:textId="77777777" w:rsidR="00040F24" w:rsidRDefault="00661CEC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14:paraId="5418F1D5" w14:textId="77777777"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08B48F47" wp14:editId="11E9494C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35013CC2" w14:textId="77777777">
        <w:tc>
          <w:tcPr>
            <w:tcW w:w="3780" w:type="dxa"/>
            <w:gridSpan w:val="2"/>
            <w:vAlign w:val="center"/>
          </w:tcPr>
          <w:p w14:paraId="5F8C265A" w14:textId="77777777" w:rsidR="00040F24" w:rsidRDefault="00661CEC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14:paraId="1EA82E34" w14:textId="77777777"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3DADAC6C" wp14:editId="4ABC6D78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4BD57" w14:textId="77777777" w:rsidR="00040F24" w:rsidRDefault="00040F24"/>
    <w:p w14:paraId="55F0751B" w14:textId="77777777" w:rsidR="00D47D74" w:rsidRDefault="00D47D74"/>
    <w:p w14:paraId="4D675F12" w14:textId="77777777" w:rsidR="00D47D74" w:rsidRDefault="00D47D74"/>
    <w:p w14:paraId="3A6AC4A8" w14:textId="77777777" w:rsidR="00D47D74" w:rsidRDefault="00D47D74"/>
    <w:p w14:paraId="07CF412E" w14:textId="77777777" w:rsidR="00D47D74" w:rsidRDefault="00D47D74"/>
    <w:p w14:paraId="7F7BCCF5" w14:textId="77777777" w:rsidR="00D47D74" w:rsidRDefault="00D47D74"/>
    <w:p w14:paraId="0DBBD9D6" w14:textId="77777777" w:rsidR="00D47D74" w:rsidRDefault="00D47D74"/>
    <w:p w14:paraId="7F713AB1" w14:textId="77777777" w:rsidR="00D47D74" w:rsidRDefault="00D47D74"/>
    <w:p w14:paraId="43AB2386" w14:textId="77777777" w:rsidR="00D47D74" w:rsidRDefault="00D47D74"/>
    <w:p w14:paraId="7213804D" w14:textId="77777777" w:rsidR="00D47D74" w:rsidRDefault="00D47D74"/>
    <w:p w14:paraId="0F09C982" w14:textId="77777777" w:rsidR="00D47D74" w:rsidRDefault="00D47D74"/>
    <w:p w14:paraId="3CA647B8" w14:textId="77777777" w:rsidR="00D47D74" w:rsidRDefault="00D47D74"/>
    <w:p w14:paraId="4F5BEE56" w14:textId="77777777" w:rsidR="00D47D74" w:rsidRDefault="00D47D74"/>
    <w:p w14:paraId="0704EB2A" w14:textId="77777777" w:rsidR="00D47D74" w:rsidRDefault="00D47D74"/>
    <w:p w14:paraId="3CA30105" w14:textId="77777777" w:rsidR="00D47D74" w:rsidRDefault="00D47D74"/>
    <w:p w14:paraId="26CA599A" w14:textId="77777777" w:rsidR="00D47D74" w:rsidRDefault="00D47D74"/>
    <w:p w14:paraId="0896D1C0" w14:textId="77777777" w:rsidR="00D47D74" w:rsidRDefault="00D47D74"/>
    <w:p w14:paraId="294BF44B" w14:textId="77777777" w:rsidR="00D47D74" w:rsidRDefault="00D47D74"/>
    <w:p w14:paraId="0E4C7758" w14:textId="77777777" w:rsidR="00D47D74" w:rsidRDefault="00D47D74"/>
    <w:p w14:paraId="449FB01E" w14:textId="77777777" w:rsidR="00D47D74" w:rsidRDefault="00D47D74"/>
    <w:p w14:paraId="196A1140" w14:textId="77777777" w:rsidR="00D47D74" w:rsidRDefault="00D47D74"/>
    <w:p w14:paraId="33796796" w14:textId="77777777" w:rsidR="00D47D74" w:rsidRDefault="00D47D74"/>
    <w:p w14:paraId="1A762989" w14:textId="77777777" w:rsidR="00D47D74" w:rsidRDefault="00D47D74"/>
    <w:p w14:paraId="00D8CCD6" w14:textId="77777777" w:rsidR="00D47D74" w:rsidRDefault="00D47D74"/>
    <w:p w14:paraId="0C14B6E6" w14:textId="77777777" w:rsidR="00D47D74" w:rsidRDefault="00D47D74"/>
    <w:p w14:paraId="0F2337C3" w14:textId="77777777" w:rsidR="00D47D74" w:rsidRDefault="00D47D74"/>
    <w:p w14:paraId="1FE5D5C8" w14:textId="77777777" w:rsidR="00D47D74" w:rsidRDefault="00D47D74"/>
    <w:tbl>
      <w:tblPr>
        <w:tblStyle w:val="TableGrid"/>
        <w:tblW w:w="50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921"/>
      </w:tblGrid>
      <w:tr w:rsidR="00D47D74" w14:paraId="4FB2B866" w14:textId="77777777" w:rsidTr="002A607F">
        <w:trPr>
          <w:trHeight w:hRule="exact" w:val="3161"/>
        </w:trPr>
        <w:tc>
          <w:tcPr>
            <w:tcW w:w="10920" w:type="dxa"/>
            <w:shd w:val="clear" w:color="auto" w:fill="2F5496" w:themeFill="accent5" w:themeFillShade="BF"/>
          </w:tcPr>
          <w:p w14:paraId="2A4C5DDF" w14:textId="72B5076D" w:rsidR="00D47D74" w:rsidRPr="00A7146F" w:rsidRDefault="00D47D74" w:rsidP="00D47D74">
            <w:pPr>
              <w:pStyle w:val="Title"/>
              <w:rPr>
                <w:u w:val="single"/>
              </w:rPr>
            </w:pPr>
            <w:r w:rsidRPr="00A7146F">
              <w:rPr>
                <w:u w:val="single"/>
              </w:rPr>
              <w:lastRenderedPageBreak/>
              <w:t>Azure Cloud</w:t>
            </w:r>
          </w:p>
          <w:p w14:paraId="4AF8A73C" w14:textId="77777777" w:rsidR="00D47D74" w:rsidRPr="00D47D74" w:rsidRDefault="00D47D74" w:rsidP="00D47D74"/>
          <w:p w14:paraId="4EB9F9D8" w14:textId="1BCD07E8" w:rsidR="00D47D74" w:rsidRDefault="00D47D74" w:rsidP="00D47D74">
            <w:pPr>
              <w:pStyle w:val="Subtitle"/>
            </w:pPr>
            <w:r>
              <w:t>For Linux</w:t>
            </w:r>
            <w:r w:rsidR="00B80B45">
              <w:t xml:space="preserve">, </w:t>
            </w:r>
            <w:proofErr w:type="gramStart"/>
            <w:r w:rsidR="00B80B45">
              <w:t>C++</w:t>
            </w:r>
            <w:proofErr w:type="gramEnd"/>
            <w:r w:rsidR="00B80B45">
              <w:t xml:space="preserve"> and </w:t>
            </w:r>
            <w:r>
              <w:t>Python Developer</w:t>
            </w:r>
          </w:p>
        </w:tc>
      </w:tr>
    </w:tbl>
    <w:p w14:paraId="72899E80" w14:textId="77777777" w:rsidR="00D47D74" w:rsidRDefault="00D47D74" w:rsidP="00D47D74">
      <w:pPr>
        <w:jc w:val="center"/>
      </w:pPr>
    </w:p>
    <w:p w14:paraId="3D7D5FCB" w14:textId="77777777" w:rsidR="00A7146F" w:rsidRDefault="00A7146F" w:rsidP="00D47D74">
      <w:pPr>
        <w:jc w:val="center"/>
      </w:pPr>
    </w:p>
    <w:p w14:paraId="09DD3C4A" w14:textId="7B6CE689" w:rsidR="00A7146F" w:rsidRDefault="00A7146F" w:rsidP="00A7146F">
      <w:pPr>
        <w:pStyle w:val="Heading1"/>
      </w:pPr>
      <w:r>
        <w:t>Preface</w:t>
      </w:r>
    </w:p>
    <w:p w14:paraId="65416A6E" w14:textId="77777777" w:rsidR="006C19B5" w:rsidRDefault="00A7146F" w:rsidP="00A7146F">
      <w:r>
        <w:t xml:space="preserve">Azure is widely used cloud platform in most of the organization </w:t>
      </w:r>
      <w:r w:rsidR="00DE4DCB">
        <w:t xml:space="preserve">as of </w:t>
      </w:r>
      <w:r>
        <w:t>today</w:t>
      </w:r>
      <w:r w:rsidR="00DE4DCB">
        <w:t xml:space="preserve"> and many organizations is deciding to lift and shift their trading platform to Azure Cloud. </w:t>
      </w:r>
    </w:p>
    <w:p w14:paraId="56E71827" w14:textId="2B630CC0" w:rsidR="00A7146F" w:rsidRDefault="006C19B5" w:rsidP="00A7146F">
      <w:r>
        <w:t>However,</w:t>
      </w:r>
      <w:r w:rsidR="00B80B45">
        <w:t xml:space="preserve"> </w:t>
      </w:r>
      <w:r w:rsidR="00966458">
        <w:t>most of the</w:t>
      </w:r>
      <w:r w:rsidR="00B80B45">
        <w:t xml:space="preserve"> Azure courses and documentations describe concepts with .Net</w:t>
      </w:r>
      <w:r w:rsidR="00966458">
        <w:t xml:space="preserve">, C# </w:t>
      </w:r>
      <w:r w:rsidR="00B80B45">
        <w:t>and J</w:t>
      </w:r>
      <w:r w:rsidR="00966458">
        <w:t xml:space="preserve">ava Scripts, hence </w:t>
      </w:r>
      <w:r w:rsidR="00B80B45">
        <w:t>many Linux C++/</w:t>
      </w:r>
      <w:r>
        <w:t>Python</w:t>
      </w:r>
      <w:r w:rsidR="00B80B45">
        <w:t xml:space="preserve"> developer</w:t>
      </w:r>
      <w:r>
        <w:t>s</w:t>
      </w:r>
      <w:r w:rsidR="00B80B45">
        <w:t xml:space="preserve"> like me, </w:t>
      </w:r>
      <w:r>
        <w:t>were</w:t>
      </w:r>
      <w:r w:rsidR="00B80B45">
        <w:t xml:space="preserve"> struggling to </w:t>
      </w:r>
      <w:r w:rsidR="00966458">
        <w:t xml:space="preserve">grasp the </w:t>
      </w:r>
      <w:r>
        <w:t xml:space="preserve">concepts. </w:t>
      </w:r>
    </w:p>
    <w:p w14:paraId="30C73DCC" w14:textId="6CDAECE9" w:rsidR="00DE4DCB" w:rsidRDefault="006C19B5" w:rsidP="00A7146F">
      <w:r>
        <w:t>This book aims to give solid foundation for migrating Linux, C++/Python based systems, servers and applications to Azure and building new systems directly on Azure Cloud.</w:t>
      </w:r>
    </w:p>
    <w:p w14:paraId="365D27DA" w14:textId="67035082" w:rsidR="00DE4DCB" w:rsidRDefault="00DE4DCB" w:rsidP="00DE4DCB">
      <w:pPr>
        <w:pStyle w:val="Heading1"/>
      </w:pPr>
      <w:r>
        <w:t>Target Audience</w:t>
      </w:r>
    </w:p>
    <w:p w14:paraId="525F8AD0" w14:textId="62DF90D7" w:rsidR="00DE4DCB" w:rsidRDefault="00401831" w:rsidP="00A7146F">
      <w:r>
        <w:t xml:space="preserve">This book </w:t>
      </w:r>
      <w:r w:rsidR="0044728C">
        <w:t xml:space="preserve">expects you to have basic </w:t>
      </w:r>
      <w:r w:rsidR="0089594E">
        <w:t>knowledge</w:t>
      </w:r>
      <w:r w:rsidR="0044728C">
        <w:t xml:space="preserve"> of any cloud computing platform</w:t>
      </w:r>
      <w:r w:rsidR="0089594E">
        <w:t xml:space="preserve"> and some development experience in Linux environment using C++ and Python. </w:t>
      </w:r>
    </w:p>
    <w:p w14:paraId="4D890912" w14:textId="77777777" w:rsidR="0089594E" w:rsidRDefault="0089594E" w:rsidP="00A7146F"/>
    <w:p w14:paraId="3FFEB0B7" w14:textId="2A6FCC15" w:rsidR="0089594E" w:rsidRDefault="0089594E" w:rsidP="0089594E">
      <w:pPr>
        <w:pStyle w:val="Heading1"/>
      </w:pPr>
      <w:r>
        <w:t>Coverage</w:t>
      </w:r>
    </w:p>
    <w:p w14:paraId="04AEC66B" w14:textId="77777777" w:rsidR="0089594E" w:rsidRDefault="0089594E" w:rsidP="00A7146F"/>
    <w:sectPr w:rsidR="0089594E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4FBFA" w14:textId="77777777" w:rsidR="00B02337" w:rsidRDefault="00B02337">
      <w:pPr>
        <w:spacing w:after="0" w:line="240" w:lineRule="auto"/>
      </w:pPr>
      <w:r>
        <w:separator/>
      </w:r>
    </w:p>
  </w:endnote>
  <w:endnote w:type="continuationSeparator" w:id="0">
    <w:p w14:paraId="70EF3774" w14:textId="77777777" w:rsidR="00B02337" w:rsidRDefault="00B02337">
      <w:pPr>
        <w:spacing w:after="0" w:line="240" w:lineRule="auto"/>
      </w:pPr>
      <w:r>
        <w:continuationSeparator/>
      </w:r>
    </w:p>
  </w:endnote>
  <w:endnote w:type="continuationNotice" w:id="1">
    <w:p w14:paraId="46CC79EC" w14:textId="77777777" w:rsidR="00B02337" w:rsidRDefault="00B023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4DFCF" w14:textId="77777777" w:rsidR="00B02337" w:rsidRDefault="00B02337">
      <w:pPr>
        <w:spacing w:after="0" w:line="240" w:lineRule="auto"/>
      </w:pPr>
      <w:r>
        <w:separator/>
      </w:r>
    </w:p>
  </w:footnote>
  <w:footnote w:type="continuationSeparator" w:id="0">
    <w:p w14:paraId="3D5B0F0E" w14:textId="77777777" w:rsidR="00B02337" w:rsidRDefault="00B02337">
      <w:pPr>
        <w:spacing w:after="0" w:line="240" w:lineRule="auto"/>
      </w:pPr>
      <w:r>
        <w:continuationSeparator/>
      </w:r>
    </w:p>
  </w:footnote>
  <w:footnote w:type="continuationNotice" w:id="1">
    <w:p w14:paraId="3FB45FEA" w14:textId="77777777" w:rsidR="00B02337" w:rsidRDefault="00B0233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953898830">
    <w:abstractNumId w:val="21"/>
  </w:num>
  <w:num w:numId="2" w16cid:durableId="1802728209">
    <w:abstractNumId w:val="8"/>
  </w:num>
  <w:num w:numId="3" w16cid:durableId="1015882480">
    <w:abstractNumId w:val="9"/>
  </w:num>
  <w:num w:numId="4" w16cid:durableId="1833519027">
    <w:abstractNumId w:val="19"/>
  </w:num>
  <w:num w:numId="5" w16cid:durableId="1656684942">
    <w:abstractNumId w:val="2"/>
  </w:num>
  <w:num w:numId="6" w16cid:durableId="874927479">
    <w:abstractNumId w:val="5"/>
  </w:num>
  <w:num w:numId="7" w16cid:durableId="1022321530">
    <w:abstractNumId w:val="10"/>
  </w:num>
  <w:num w:numId="8" w16cid:durableId="1170752446">
    <w:abstractNumId w:val="3"/>
  </w:num>
  <w:num w:numId="9" w16cid:durableId="1228608439">
    <w:abstractNumId w:val="12"/>
  </w:num>
  <w:num w:numId="10" w16cid:durableId="567620396">
    <w:abstractNumId w:val="17"/>
  </w:num>
  <w:num w:numId="11" w16cid:durableId="1820924160">
    <w:abstractNumId w:val="4"/>
  </w:num>
  <w:num w:numId="12" w16cid:durableId="707412689">
    <w:abstractNumId w:val="14"/>
  </w:num>
  <w:num w:numId="13" w16cid:durableId="153760517">
    <w:abstractNumId w:val="18"/>
  </w:num>
  <w:num w:numId="14" w16cid:durableId="154997032">
    <w:abstractNumId w:val="15"/>
  </w:num>
  <w:num w:numId="15" w16cid:durableId="284388825">
    <w:abstractNumId w:val="1"/>
  </w:num>
  <w:num w:numId="16" w16cid:durableId="939459252">
    <w:abstractNumId w:val="1"/>
  </w:num>
  <w:num w:numId="17" w16cid:durableId="1999531422">
    <w:abstractNumId w:val="0"/>
  </w:num>
  <w:num w:numId="18" w16cid:durableId="602615749">
    <w:abstractNumId w:val="0"/>
  </w:num>
  <w:num w:numId="19" w16cid:durableId="1764035196">
    <w:abstractNumId w:val="0"/>
    <w:lvlOverride w:ilvl="0">
      <w:startOverride w:val="1"/>
    </w:lvlOverride>
  </w:num>
  <w:num w:numId="20" w16cid:durableId="1980770415">
    <w:abstractNumId w:val="0"/>
    <w:lvlOverride w:ilvl="0">
      <w:startOverride w:val="1"/>
    </w:lvlOverride>
  </w:num>
  <w:num w:numId="21" w16cid:durableId="917907323">
    <w:abstractNumId w:val="0"/>
    <w:lvlOverride w:ilvl="0">
      <w:startOverride w:val="1"/>
    </w:lvlOverride>
  </w:num>
  <w:num w:numId="22" w16cid:durableId="1264340633">
    <w:abstractNumId w:val="0"/>
    <w:lvlOverride w:ilvl="0">
      <w:startOverride w:val="1"/>
    </w:lvlOverride>
  </w:num>
  <w:num w:numId="23" w16cid:durableId="798842977">
    <w:abstractNumId w:val="0"/>
    <w:lvlOverride w:ilvl="0">
      <w:startOverride w:val="1"/>
    </w:lvlOverride>
  </w:num>
  <w:num w:numId="24" w16cid:durableId="1942177649">
    <w:abstractNumId w:val="20"/>
  </w:num>
  <w:num w:numId="25" w16cid:durableId="1776053372">
    <w:abstractNumId w:val="7"/>
  </w:num>
  <w:num w:numId="26" w16cid:durableId="1745298990">
    <w:abstractNumId w:val="0"/>
    <w:lvlOverride w:ilvl="0">
      <w:startOverride w:val="1"/>
    </w:lvlOverride>
  </w:num>
  <w:num w:numId="27" w16cid:durableId="1893038929">
    <w:abstractNumId w:val="0"/>
    <w:lvlOverride w:ilvl="0">
      <w:startOverride w:val="1"/>
    </w:lvlOverride>
  </w:num>
  <w:num w:numId="28" w16cid:durableId="344284313">
    <w:abstractNumId w:val="0"/>
    <w:lvlOverride w:ilvl="0">
      <w:startOverride w:val="1"/>
    </w:lvlOverride>
  </w:num>
  <w:num w:numId="29" w16cid:durableId="1379554005">
    <w:abstractNumId w:val="0"/>
  </w:num>
  <w:num w:numId="30" w16cid:durableId="1535071784">
    <w:abstractNumId w:val="0"/>
    <w:lvlOverride w:ilvl="0">
      <w:startOverride w:val="1"/>
    </w:lvlOverride>
  </w:num>
  <w:num w:numId="31" w16cid:durableId="1808165949">
    <w:abstractNumId w:val="0"/>
    <w:lvlOverride w:ilvl="0">
      <w:startOverride w:val="1"/>
    </w:lvlOverride>
  </w:num>
  <w:num w:numId="32" w16cid:durableId="1906866358">
    <w:abstractNumId w:val="0"/>
    <w:lvlOverride w:ilvl="0">
      <w:startOverride w:val="1"/>
    </w:lvlOverride>
  </w:num>
  <w:num w:numId="33" w16cid:durableId="373582827">
    <w:abstractNumId w:val="0"/>
    <w:lvlOverride w:ilvl="0">
      <w:startOverride w:val="1"/>
    </w:lvlOverride>
  </w:num>
  <w:num w:numId="34" w16cid:durableId="1944606854">
    <w:abstractNumId w:val="11"/>
  </w:num>
  <w:num w:numId="35" w16cid:durableId="71314961">
    <w:abstractNumId w:val="0"/>
    <w:lvlOverride w:ilvl="0">
      <w:startOverride w:val="1"/>
    </w:lvlOverride>
  </w:num>
  <w:num w:numId="36" w16cid:durableId="22171199">
    <w:abstractNumId w:val="0"/>
    <w:lvlOverride w:ilvl="0">
      <w:startOverride w:val="1"/>
    </w:lvlOverride>
  </w:num>
  <w:num w:numId="37" w16cid:durableId="234358589">
    <w:abstractNumId w:val="13"/>
  </w:num>
  <w:num w:numId="38" w16cid:durableId="1242831023">
    <w:abstractNumId w:val="0"/>
    <w:lvlOverride w:ilvl="0">
      <w:startOverride w:val="1"/>
    </w:lvlOverride>
  </w:num>
  <w:num w:numId="39" w16cid:durableId="12532562">
    <w:abstractNumId w:val="6"/>
  </w:num>
  <w:num w:numId="40" w16cid:durableId="11635444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66"/>
    <w:rsid w:val="0001607E"/>
    <w:rsid w:val="00040F24"/>
    <w:rsid w:val="00247B79"/>
    <w:rsid w:val="003C33D6"/>
    <w:rsid w:val="003C3F84"/>
    <w:rsid w:val="003C6C50"/>
    <w:rsid w:val="00401831"/>
    <w:rsid w:val="0044728C"/>
    <w:rsid w:val="00497D3F"/>
    <w:rsid w:val="004A6527"/>
    <w:rsid w:val="00534E66"/>
    <w:rsid w:val="00547393"/>
    <w:rsid w:val="005556E6"/>
    <w:rsid w:val="00661CEC"/>
    <w:rsid w:val="006C19B5"/>
    <w:rsid w:val="006F2A92"/>
    <w:rsid w:val="0089594E"/>
    <w:rsid w:val="009131D1"/>
    <w:rsid w:val="00966458"/>
    <w:rsid w:val="00A7146F"/>
    <w:rsid w:val="00AE151E"/>
    <w:rsid w:val="00B02337"/>
    <w:rsid w:val="00B80B45"/>
    <w:rsid w:val="00D47D74"/>
    <w:rsid w:val="00D65A09"/>
    <w:rsid w:val="00DE4DCB"/>
    <w:rsid w:val="00DE7A1E"/>
    <w:rsid w:val="00E47E0B"/>
    <w:rsid w:val="00E62F76"/>
    <w:rsid w:val="00ED37EA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BE58D88"/>
  <w15:docId w15:val="{797A6A36-F838-4446-9E14-2CFF5848D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go.microsoft.com/fwlink/?LinkId=74622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go.microsoft.com/fwlink/?LinkId=61717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wgupta0/Library/Containers/com.microsoft.Word/Data/Library/Application%20Support/Microsoft/Office/16.0/DTS/en-US%7b01215A6A-8CFF-F84E-A1DA-F0A360D23882%7d/%7b62E2FCA3-51B3-8B41-A544-CF5E52342D06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223B9-6525-4E07-9315-E9E0CC4FB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50</TotalTime>
  <Pages>7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Pawanesh Gupta</cp:lastModifiedBy>
  <cp:revision>5</cp:revision>
  <dcterms:created xsi:type="dcterms:W3CDTF">2023-11-24T23:21:00Z</dcterms:created>
  <dcterms:modified xsi:type="dcterms:W3CDTF">2023-11-25T15:49:00Z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